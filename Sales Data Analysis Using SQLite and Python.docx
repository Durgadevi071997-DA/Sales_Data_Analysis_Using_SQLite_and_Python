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692B2D" w14:textId="526EC1F9" w:rsidR="004566D1" w:rsidRPr="004566D1" w:rsidRDefault="004566D1" w:rsidP="004566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IN" w:eastAsia="en-IN"/>
        </w:rPr>
      </w:pPr>
      <w:r w:rsidRPr="004566D1">
        <w:rPr>
          <w:rFonts w:ascii="Times New Roman" w:eastAsia="Times New Roman" w:hAnsi="Times New Roman" w:cs="Times New Roman"/>
          <w:b/>
          <w:bCs/>
          <w:kern w:val="36"/>
          <w:sz w:val="48"/>
          <w:szCs w:val="48"/>
          <w:lang w:val="en-IN" w:eastAsia="en-IN"/>
        </w:rPr>
        <w:t>SQLite Database using Python</w:t>
      </w:r>
      <w:r>
        <w:rPr>
          <w:rFonts w:ascii="Times New Roman" w:eastAsia="Times New Roman" w:hAnsi="Times New Roman" w:cs="Times New Roman"/>
          <w:b/>
          <w:bCs/>
          <w:kern w:val="36"/>
          <w:sz w:val="48"/>
          <w:szCs w:val="48"/>
          <w:lang w:val="en-IN" w:eastAsia="en-IN"/>
        </w:rPr>
        <w:t xml:space="preserve"> in Sales Data</w:t>
      </w:r>
    </w:p>
    <w:p w14:paraId="1FAA334B" w14:textId="77777777" w:rsidR="004566D1" w:rsidRPr="004566D1" w:rsidRDefault="004566D1" w:rsidP="004566D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4566D1">
        <w:rPr>
          <w:rFonts w:ascii="Times New Roman" w:eastAsia="Times New Roman" w:hAnsi="Times New Roman" w:cs="Times New Roman"/>
          <w:b/>
          <w:bCs/>
          <w:sz w:val="36"/>
          <w:szCs w:val="36"/>
          <w:lang w:val="en-IN" w:eastAsia="en-IN"/>
        </w:rPr>
        <w:t>Project Overview</w:t>
      </w:r>
    </w:p>
    <w:p w14:paraId="5F7E84D5"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 xml:space="preserve">This project demonstrates how to use SQL queries inside Python to </w:t>
      </w:r>
      <w:proofErr w:type="spellStart"/>
      <w:r w:rsidRPr="004566D1">
        <w:rPr>
          <w:rFonts w:ascii="Times New Roman" w:eastAsia="Times New Roman" w:hAnsi="Times New Roman" w:cs="Times New Roman"/>
          <w:sz w:val="24"/>
          <w:szCs w:val="24"/>
          <w:lang w:val="en-IN" w:eastAsia="en-IN"/>
        </w:rPr>
        <w:t>analyze</w:t>
      </w:r>
      <w:proofErr w:type="spellEnd"/>
      <w:r w:rsidRPr="004566D1">
        <w:rPr>
          <w:rFonts w:ascii="Times New Roman" w:eastAsia="Times New Roman" w:hAnsi="Times New Roman" w:cs="Times New Roman"/>
          <w:sz w:val="24"/>
          <w:szCs w:val="24"/>
          <w:lang w:val="en-IN" w:eastAsia="en-IN"/>
        </w:rPr>
        <w:t xml:space="preserve"> sales data stored in </w:t>
      </w:r>
      <w:proofErr w:type="gramStart"/>
      <w:r w:rsidRPr="004566D1">
        <w:rPr>
          <w:rFonts w:ascii="Times New Roman" w:eastAsia="Times New Roman" w:hAnsi="Times New Roman" w:cs="Times New Roman"/>
          <w:sz w:val="24"/>
          <w:szCs w:val="24"/>
          <w:lang w:val="en-IN" w:eastAsia="en-IN"/>
        </w:rPr>
        <w:t>a</w:t>
      </w:r>
      <w:proofErr w:type="gramEnd"/>
      <w:r w:rsidRPr="004566D1">
        <w:rPr>
          <w:rFonts w:ascii="Times New Roman" w:eastAsia="Times New Roman" w:hAnsi="Times New Roman" w:cs="Times New Roman"/>
          <w:sz w:val="24"/>
          <w:szCs w:val="24"/>
          <w:lang w:val="en-IN" w:eastAsia="en-IN"/>
        </w:rPr>
        <w:t xml:space="preserve"> SQLite database. The project involves creating a small SQLite database, retrieving sales information using SQL queries, loading the results into Python using Pandas, and visualizing the output with a bar chart using Matplotlib.</w:t>
      </w:r>
    </w:p>
    <w:p w14:paraId="13BACF40"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pict w14:anchorId="6EA34C35">
          <v:rect id="_x0000_i1025" style="width:0;height:1.5pt" o:hralign="center" o:hrstd="t" o:hr="t" fillcolor="#a0a0a0" stroked="f"/>
        </w:pict>
      </w:r>
    </w:p>
    <w:p w14:paraId="00AD84FF" w14:textId="77777777" w:rsidR="004566D1" w:rsidRPr="004566D1" w:rsidRDefault="004566D1" w:rsidP="004566D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4566D1">
        <w:rPr>
          <w:rFonts w:ascii="Times New Roman" w:eastAsia="Times New Roman" w:hAnsi="Times New Roman" w:cs="Times New Roman"/>
          <w:b/>
          <w:bCs/>
          <w:sz w:val="36"/>
          <w:szCs w:val="36"/>
          <w:lang w:val="en-IN" w:eastAsia="en-IN"/>
        </w:rPr>
        <w:t>Objective</w:t>
      </w:r>
    </w:p>
    <w:p w14:paraId="1BD3EDB3"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The main objective of this project is to:</w:t>
      </w:r>
      <w:bookmarkStart w:id="0" w:name="_GoBack"/>
      <w:bookmarkEnd w:id="0"/>
    </w:p>
    <w:p w14:paraId="2C52B54F" w14:textId="77777777" w:rsidR="004566D1" w:rsidRPr="004566D1" w:rsidRDefault="004566D1" w:rsidP="004566D1">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 xml:space="preserve">Connect Python to </w:t>
      </w:r>
      <w:proofErr w:type="gramStart"/>
      <w:r w:rsidRPr="004566D1">
        <w:rPr>
          <w:rFonts w:ascii="Times New Roman" w:eastAsia="Times New Roman" w:hAnsi="Times New Roman" w:cs="Times New Roman"/>
          <w:sz w:val="24"/>
          <w:szCs w:val="24"/>
          <w:lang w:val="en-IN" w:eastAsia="en-IN"/>
        </w:rPr>
        <w:t>a</w:t>
      </w:r>
      <w:proofErr w:type="gramEnd"/>
      <w:r w:rsidRPr="004566D1">
        <w:rPr>
          <w:rFonts w:ascii="Times New Roman" w:eastAsia="Times New Roman" w:hAnsi="Times New Roman" w:cs="Times New Roman"/>
          <w:sz w:val="24"/>
          <w:szCs w:val="24"/>
          <w:lang w:val="en-IN" w:eastAsia="en-IN"/>
        </w:rPr>
        <w:t xml:space="preserve"> SQLite database.</w:t>
      </w:r>
    </w:p>
    <w:p w14:paraId="7C026F66" w14:textId="77777777" w:rsidR="004566D1" w:rsidRPr="004566D1" w:rsidRDefault="004566D1" w:rsidP="004566D1">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Write and execute SQL queries.</w:t>
      </w:r>
    </w:p>
    <w:p w14:paraId="0478A07F" w14:textId="77777777" w:rsidR="004566D1" w:rsidRPr="004566D1" w:rsidRDefault="004566D1" w:rsidP="004566D1">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Calculate total quantity sold for each product.</w:t>
      </w:r>
    </w:p>
    <w:p w14:paraId="22B1CA62" w14:textId="77777777" w:rsidR="004566D1" w:rsidRPr="004566D1" w:rsidRDefault="004566D1" w:rsidP="004566D1">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Calculate total revenue generated by each product.</w:t>
      </w:r>
    </w:p>
    <w:p w14:paraId="19ADC574" w14:textId="77777777" w:rsidR="004566D1" w:rsidRPr="004566D1" w:rsidRDefault="004566D1" w:rsidP="004566D1">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 xml:space="preserve">Load SQL query results into a Pandas </w:t>
      </w:r>
      <w:proofErr w:type="spellStart"/>
      <w:r w:rsidRPr="004566D1">
        <w:rPr>
          <w:rFonts w:ascii="Times New Roman" w:eastAsia="Times New Roman" w:hAnsi="Times New Roman" w:cs="Times New Roman"/>
          <w:sz w:val="24"/>
          <w:szCs w:val="24"/>
          <w:lang w:val="en-IN" w:eastAsia="en-IN"/>
        </w:rPr>
        <w:t>DataFrame</w:t>
      </w:r>
      <w:proofErr w:type="spellEnd"/>
      <w:r w:rsidRPr="004566D1">
        <w:rPr>
          <w:rFonts w:ascii="Times New Roman" w:eastAsia="Times New Roman" w:hAnsi="Times New Roman" w:cs="Times New Roman"/>
          <w:sz w:val="24"/>
          <w:szCs w:val="24"/>
          <w:lang w:val="en-IN" w:eastAsia="en-IN"/>
        </w:rPr>
        <w:t>.</w:t>
      </w:r>
    </w:p>
    <w:p w14:paraId="3A7CC14B" w14:textId="77777777" w:rsidR="004566D1" w:rsidRPr="004566D1" w:rsidRDefault="004566D1" w:rsidP="004566D1">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Visualize sales revenue using a bar chart.</w:t>
      </w:r>
    </w:p>
    <w:p w14:paraId="5F101F07"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pict w14:anchorId="09AF8D3C">
          <v:rect id="_x0000_i1026" style="width:0;height:1.5pt" o:hralign="center" o:hrstd="t" o:hr="t" fillcolor="#a0a0a0" stroked="f"/>
        </w:pict>
      </w:r>
    </w:p>
    <w:p w14:paraId="08834602" w14:textId="77777777" w:rsidR="004566D1" w:rsidRPr="004566D1" w:rsidRDefault="004566D1" w:rsidP="004566D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4566D1">
        <w:rPr>
          <w:rFonts w:ascii="Times New Roman" w:eastAsia="Times New Roman" w:hAnsi="Times New Roman" w:cs="Times New Roman"/>
          <w:b/>
          <w:bCs/>
          <w:sz w:val="36"/>
          <w:szCs w:val="36"/>
          <w:lang w:val="en-IN" w:eastAsia="en-IN"/>
        </w:rPr>
        <w:t>Tools and Technologies Used</w:t>
      </w:r>
    </w:p>
    <w:p w14:paraId="2F2174DF" w14:textId="77777777" w:rsidR="004566D1" w:rsidRPr="004566D1" w:rsidRDefault="004566D1" w:rsidP="004566D1">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Python</w:t>
      </w:r>
    </w:p>
    <w:p w14:paraId="318D670E" w14:textId="77777777" w:rsidR="004566D1" w:rsidRPr="004566D1" w:rsidRDefault="004566D1" w:rsidP="004566D1">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SQLite</w:t>
      </w:r>
    </w:p>
    <w:p w14:paraId="18B747F9" w14:textId="77777777" w:rsidR="004566D1" w:rsidRPr="004566D1" w:rsidRDefault="004566D1" w:rsidP="004566D1">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sqlite3 Library</w:t>
      </w:r>
    </w:p>
    <w:p w14:paraId="4A50E4A9" w14:textId="77777777" w:rsidR="004566D1" w:rsidRPr="004566D1" w:rsidRDefault="004566D1" w:rsidP="004566D1">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Pandas</w:t>
      </w:r>
    </w:p>
    <w:p w14:paraId="1C6112FE" w14:textId="77777777" w:rsidR="004566D1" w:rsidRPr="004566D1" w:rsidRDefault="004566D1" w:rsidP="004566D1">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Matplotlib</w:t>
      </w:r>
    </w:p>
    <w:p w14:paraId="53226DD1" w14:textId="77777777" w:rsidR="004566D1" w:rsidRPr="004566D1" w:rsidRDefault="004566D1" w:rsidP="004566D1">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4566D1">
        <w:rPr>
          <w:rFonts w:ascii="Times New Roman" w:eastAsia="Times New Roman" w:hAnsi="Times New Roman" w:cs="Times New Roman"/>
          <w:sz w:val="24"/>
          <w:szCs w:val="24"/>
          <w:lang w:val="en-IN" w:eastAsia="en-IN"/>
        </w:rPr>
        <w:t>Jupyter</w:t>
      </w:r>
      <w:proofErr w:type="spellEnd"/>
      <w:r w:rsidRPr="004566D1">
        <w:rPr>
          <w:rFonts w:ascii="Times New Roman" w:eastAsia="Times New Roman" w:hAnsi="Times New Roman" w:cs="Times New Roman"/>
          <w:sz w:val="24"/>
          <w:szCs w:val="24"/>
          <w:lang w:val="en-IN" w:eastAsia="en-IN"/>
        </w:rPr>
        <w:t xml:space="preserve"> Notebook / VS Code</w:t>
      </w:r>
    </w:p>
    <w:p w14:paraId="6ADBD911"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pict w14:anchorId="2EC9F391">
          <v:rect id="_x0000_i1027" style="width:0;height:1.5pt" o:hralign="center" o:hrstd="t" o:hr="t" fillcolor="#a0a0a0" stroked="f"/>
        </w:pict>
      </w:r>
    </w:p>
    <w:p w14:paraId="0F2361D5" w14:textId="77777777" w:rsidR="004566D1" w:rsidRPr="004566D1" w:rsidRDefault="004566D1" w:rsidP="004566D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4566D1">
        <w:rPr>
          <w:rFonts w:ascii="Times New Roman" w:eastAsia="Times New Roman" w:hAnsi="Times New Roman" w:cs="Times New Roman"/>
          <w:b/>
          <w:bCs/>
          <w:sz w:val="36"/>
          <w:szCs w:val="36"/>
          <w:lang w:val="en-IN" w:eastAsia="en-IN"/>
        </w:rPr>
        <w:t>Dataset Description</w:t>
      </w:r>
    </w:p>
    <w:p w14:paraId="5B6CD735"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 xml:space="preserve">A small SQLite database named </w:t>
      </w:r>
      <w:proofErr w:type="spellStart"/>
      <w:r w:rsidRPr="004566D1">
        <w:rPr>
          <w:rFonts w:ascii="Times New Roman" w:eastAsia="Times New Roman" w:hAnsi="Times New Roman" w:cs="Times New Roman"/>
          <w:b/>
          <w:bCs/>
          <w:sz w:val="24"/>
          <w:szCs w:val="24"/>
          <w:lang w:val="en-IN" w:eastAsia="en-IN"/>
        </w:rPr>
        <w:t>sales_data.db</w:t>
      </w:r>
      <w:proofErr w:type="spellEnd"/>
      <w:r w:rsidRPr="004566D1">
        <w:rPr>
          <w:rFonts w:ascii="Times New Roman" w:eastAsia="Times New Roman" w:hAnsi="Times New Roman" w:cs="Times New Roman"/>
          <w:sz w:val="24"/>
          <w:szCs w:val="24"/>
          <w:lang w:val="en-IN" w:eastAsia="en-IN"/>
        </w:rPr>
        <w:t xml:space="preserve"> was created with a single table called </w:t>
      </w:r>
      <w:r w:rsidRPr="004566D1">
        <w:rPr>
          <w:rFonts w:ascii="Times New Roman" w:eastAsia="Times New Roman" w:hAnsi="Times New Roman" w:cs="Times New Roman"/>
          <w:b/>
          <w:bCs/>
          <w:sz w:val="24"/>
          <w:szCs w:val="24"/>
          <w:lang w:val="en-IN" w:eastAsia="en-IN"/>
        </w:rPr>
        <w:t>sales</w:t>
      </w:r>
      <w:r w:rsidRPr="004566D1">
        <w:rPr>
          <w:rFonts w:ascii="Times New Roman" w:eastAsia="Times New Roman" w:hAnsi="Times New Roman" w:cs="Times New Roman"/>
          <w:sz w:val="24"/>
          <w:szCs w:val="24"/>
          <w:lang w:val="en-IN" w:eastAsia="en-IN"/>
        </w:rPr>
        <w:t>.</w:t>
      </w:r>
    </w:p>
    <w:p w14:paraId="7988FA3F" w14:textId="77777777" w:rsidR="004566D1" w:rsidRPr="004566D1" w:rsidRDefault="004566D1" w:rsidP="004566D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4566D1">
        <w:rPr>
          <w:rFonts w:ascii="Times New Roman" w:eastAsia="Times New Roman" w:hAnsi="Times New Roman" w:cs="Times New Roman"/>
          <w:b/>
          <w:bCs/>
          <w:sz w:val="27"/>
          <w:szCs w:val="27"/>
          <w:lang w:val="en-IN" w:eastAsia="en-IN"/>
        </w:rPr>
        <w:t>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134"/>
        <w:gridCol w:w="2142"/>
      </w:tblGrid>
      <w:tr w:rsidR="004566D1" w:rsidRPr="004566D1" w14:paraId="61F48871" w14:textId="77777777" w:rsidTr="004566D1">
        <w:trPr>
          <w:tblHeader/>
          <w:tblCellSpacing w:w="15" w:type="dxa"/>
        </w:trPr>
        <w:tc>
          <w:tcPr>
            <w:tcW w:w="0" w:type="auto"/>
            <w:vAlign w:val="center"/>
            <w:hideMark/>
          </w:tcPr>
          <w:p w14:paraId="16F5359B" w14:textId="77777777" w:rsidR="004566D1" w:rsidRPr="004566D1" w:rsidRDefault="004566D1" w:rsidP="004566D1">
            <w:pPr>
              <w:spacing w:before="0" w:line="240" w:lineRule="auto"/>
              <w:jc w:val="both"/>
              <w:rPr>
                <w:rFonts w:ascii="Times New Roman" w:eastAsia="Times New Roman" w:hAnsi="Times New Roman" w:cs="Times New Roman"/>
                <w:b/>
                <w:bCs/>
                <w:sz w:val="24"/>
                <w:szCs w:val="24"/>
                <w:lang w:val="en-IN" w:eastAsia="en-IN"/>
              </w:rPr>
            </w:pPr>
            <w:r w:rsidRPr="004566D1">
              <w:rPr>
                <w:rFonts w:ascii="Times New Roman" w:eastAsia="Times New Roman" w:hAnsi="Times New Roman" w:cs="Times New Roman"/>
                <w:b/>
                <w:bCs/>
                <w:sz w:val="24"/>
                <w:szCs w:val="24"/>
                <w:lang w:val="en-IN" w:eastAsia="en-IN"/>
              </w:rPr>
              <w:t>Column Name</w:t>
            </w:r>
          </w:p>
        </w:tc>
        <w:tc>
          <w:tcPr>
            <w:tcW w:w="0" w:type="auto"/>
            <w:vAlign w:val="center"/>
            <w:hideMark/>
          </w:tcPr>
          <w:p w14:paraId="58163261" w14:textId="77777777" w:rsidR="004566D1" w:rsidRPr="004566D1" w:rsidRDefault="004566D1" w:rsidP="004566D1">
            <w:pPr>
              <w:spacing w:before="0" w:line="240" w:lineRule="auto"/>
              <w:jc w:val="both"/>
              <w:rPr>
                <w:rFonts w:ascii="Times New Roman" w:eastAsia="Times New Roman" w:hAnsi="Times New Roman" w:cs="Times New Roman"/>
                <w:b/>
                <w:bCs/>
                <w:sz w:val="24"/>
                <w:szCs w:val="24"/>
                <w:lang w:val="en-IN" w:eastAsia="en-IN"/>
              </w:rPr>
            </w:pPr>
            <w:r w:rsidRPr="004566D1">
              <w:rPr>
                <w:rFonts w:ascii="Times New Roman" w:eastAsia="Times New Roman" w:hAnsi="Times New Roman" w:cs="Times New Roman"/>
                <w:b/>
                <w:bCs/>
                <w:sz w:val="24"/>
                <w:szCs w:val="24"/>
                <w:lang w:val="en-IN" w:eastAsia="en-IN"/>
              </w:rPr>
              <w:t>Data Type</w:t>
            </w:r>
          </w:p>
        </w:tc>
        <w:tc>
          <w:tcPr>
            <w:tcW w:w="0" w:type="auto"/>
            <w:vAlign w:val="center"/>
            <w:hideMark/>
          </w:tcPr>
          <w:p w14:paraId="6697A07B" w14:textId="77777777" w:rsidR="004566D1" w:rsidRPr="004566D1" w:rsidRDefault="004566D1" w:rsidP="004566D1">
            <w:pPr>
              <w:spacing w:before="0" w:line="240" w:lineRule="auto"/>
              <w:jc w:val="both"/>
              <w:rPr>
                <w:rFonts w:ascii="Times New Roman" w:eastAsia="Times New Roman" w:hAnsi="Times New Roman" w:cs="Times New Roman"/>
                <w:b/>
                <w:bCs/>
                <w:sz w:val="24"/>
                <w:szCs w:val="24"/>
                <w:lang w:val="en-IN" w:eastAsia="en-IN"/>
              </w:rPr>
            </w:pPr>
            <w:r w:rsidRPr="004566D1">
              <w:rPr>
                <w:rFonts w:ascii="Times New Roman" w:eastAsia="Times New Roman" w:hAnsi="Times New Roman" w:cs="Times New Roman"/>
                <w:b/>
                <w:bCs/>
                <w:sz w:val="24"/>
                <w:szCs w:val="24"/>
                <w:lang w:val="en-IN" w:eastAsia="en-IN"/>
              </w:rPr>
              <w:t>Description</w:t>
            </w:r>
          </w:p>
        </w:tc>
      </w:tr>
      <w:tr w:rsidR="004566D1" w:rsidRPr="004566D1" w14:paraId="5A54D128" w14:textId="77777777" w:rsidTr="004566D1">
        <w:trPr>
          <w:tblCellSpacing w:w="15" w:type="dxa"/>
        </w:trPr>
        <w:tc>
          <w:tcPr>
            <w:tcW w:w="0" w:type="auto"/>
            <w:vAlign w:val="center"/>
            <w:hideMark/>
          </w:tcPr>
          <w:p w14:paraId="7D233741"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proofErr w:type="spellStart"/>
            <w:r w:rsidRPr="004566D1">
              <w:rPr>
                <w:rFonts w:ascii="Times New Roman" w:eastAsia="Times New Roman" w:hAnsi="Times New Roman" w:cs="Times New Roman"/>
                <w:sz w:val="24"/>
                <w:szCs w:val="24"/>
                <w:lang w:val="en-IN" w:eastAsia="en-IN"/>
              </w:rPr>
              <w:t>order_id</w:t>
            </w:r>
            <w:proofErr w:type="spellEnd"/>
          </w:p>
        </w:tc>
        <w:tc>
          <w:tcPr>
            <w:tcW w:w="0" w:type="auto"/>
            <w:vAlign w:val="center"/>
            <w:hideMark/>
          </w:tcPr>
          <w:p w14:paraId="4B0BC182"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INTEGER</w:t>
            </w:r>
          </w:p>
        </w:tc>
        <w:tc>
          <w:tcPr>
            <w:tcW w:w="0" w:type="auto"/>
            <w:vAlign w:val="center"/>
            <w:hideMark/>
          </w:tcPr>
          <w:p w14:paraId="1D0B6CAC"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Unique order number</w:t>
            </w:r>
          </w:p>
        </w:tc>
      </w:tr>
      <w:tr w:rsidR="004566D1" w:rsidRPr="004566D1" w14:paraId="2484507C" w14:textId="77777777" w:rsidTr="004566D1">
        <w:trPr>
          <w:tblCellSpacing w:w="15" w:type="dxa"/>
        </w:trPr>
        <w:tc>
          <w:tcPr>
            <w:tcW w:w="0" w:type="auto"/>
            <w:vAlign w:val="center"/>
            <w:hideMark/>
          </w:tcPr>
          <w:p w14:paraId="02E8E119"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product</w:t>
            </w:r>
          </w:p>
        </w:tc>
        <w:tc>
          <w:tcPr>
            <w:tcW w:w="0" w:type="auto"/>
            <w:vAlign w:val="center"/>
            <w:hideMark/>
          </w:tcPr>
          <w:p w14:paraId="3B102F55"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TEXT</w:t>
            </w:r>
          </w:p>
        </w:tc>
        <w:tc>
          <w:tcPr>
            <w:tcW w:w="0" w:type="auto"/>
            <w:vAlign w:val="center"/>
            <w:hideMark/>
          </w:tcPr>
          <w:p w14:paraId="76F4B302"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Product name</w:t>
            </w:r>
          </w:p>
        </w:tc>
      </w:tr>
      <w:tr w:rsidR="004566D1" w:rsidRPr="004566D1" w14:paraId="45474A3C" w14:textId="77777777" w:rsidTr="004566D1">
        <w:trPr>
          <w:tblCellSpacing w:w="15" w:type="dxa"/>
        </w:trPr>
        <w:tc>
          <w:tcPr>
            <w:tcW w:w="0" w:type="auto"/>
            <w:vAlign w:val="center"/>
            <w:hideMark/>
          </w:tcPr>
          <w:p w14:paraId="03106929"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lastRenderedPageBreak/>
              <w:t>quantity</w:t>
            </w:r>
          </w:p>
        </w:tc>
        <w:tc>
          <w:tcPr>
            <w:tcW w:w="0" w:type="auto"/>
            <w:vAlign w:val="center"/>
            <w:hideMark/>
          </w:tcPr>
          <w:p w14:paraId="279F01A5"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INTEGER</w:t>
            </w:r>
          </w:p>
        </w:tc>
        <w:tc>
          <w:tcPr>
            <w:tcW w:w="0" w:type="auto"/>
            <w:vAlign w:val="center"/>
            <w:hideMark/>
          </w:tcPr>
          <w:p w14:paraId="1A0ECFD1"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Quantity sold</w:t>
            </w:r>
          </w:p>
        </w:tc>
      </w:tr>
      <w:tr w:rsidR="004566D1" w:rsidRPr="004566D1" w14:paraId="691305C2" w14:textId="77777777" w:rsidTr="004566D1">
        <w:trPr>
          <w:tblCellSpacing w:w="15" w:type="dxa"/>
        </w:trPr>
        <w:tc>
          <w:tcPr>
            <w:tcW w:w="0" w:type="auto"/>
            <w:vAlign w:val="center"/>
            <w:hideMark/>
          </w:tcPr>
          <w:p w14:paraId="5AF7BA4F"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price</w:t>
            </w:r>
          </w:p>
        </w:tc>
        <w:tc>
          <w:tcPr>
            <w:tcW w:w="0" w:type="auto"/>
            <w:vAlign w:val="center"/>
            <w:hideMark/>
          </w:tcPr>
          <w:p w14:paraId="6CB352B8"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REAL</w:t>
            </w:r>
          </w:p>
        </w:tc>
        <w:tc>
          <w:tcPr>
            <w:tcW w:w="0" w:type="auto"/>
            <w:vAlign w:val="center"/>
            <w:hideMark/>
          </w:tcPr>
          <w:p w14:paraId="36795DDF"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Price per unit</w:t>
            </w:r>
          </w:p>
        </w:tc>
      </w:tr>
    </w:tbl>
    <w:p w14:paraId="78F5B2D8" w14:textId="525445B6"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pict w14:anchorId="1491C111">
          <v:rect id="_x0000_i1028" style="width:0;height:1.5pt" o:hralign="center" o:hrstd="t" o:hr="t" fillcolor="#a0a0a0" stroked="f"/>
        </w:pict>
      </w:r>
      <w:r w:rsidRPr="004566D1">
        <w:rPr>
          <w:rFonts w:ascii="Times New Roman" w:eastAsia="Times New Roman" w:hAnsi="Times New Roman" w:cs="Times New Roman"/>
          <w:b/>
          <w:bCs/>
          <w:sz w:val="36"/>
          <w:szCs w:val="36"/>
          <w:lang w:val="en-IN" w:eastAsia="en-IN"/>
        </w:rPr>
        <w:t>Data</w:t>
      </w:r>
      <w:r>
        <w:rPr>
          <w:rFonts w:ascii="Times New Roman" w:eastAsia="Times New Roman" w:hAnsi="Times New Roman" w:cs="Times New Roman"/>
          <w:b/>
          <w:bCs/>
          <w:sz w:val="36"/>
          <w:szCs w:val="36"/>
          <w:lang w:val="en-IN" w:eastAsia="en-IN"/>
        </w:rPr>
        <w:t xml:space="preserve"> set</w:t>
      </w:r>
    </w:p>
    <w:p w14:paraId="04DAFAF7"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The sales table contains 20 sales records representing different products such as Laptops, Mobiles, Headphones, Keyboards, Monitors, Printers, Tablets, Speakers, and Webcams.</w:t>
      </w:r>
    </w:p>
    <w:p w14:paraId="5FDA77D2"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pict w14:anchorId="36A87647">
          <v:rect id="_x0000_i1029" style="width:0;height:1.5pt" o:hralign="center" o:hrstd="t" o:hr="t" fillcolor="#a0a0a0" stroked="f"/>
        </w:pict>
      </w:r>
    </w:p>
    <w:p w14:paraId="5B33A5EE" w14:textId="77777777" w:rsidR="004566D1" w:rsidRPr="004566D1" w:rsidRDefault="004566D1" w:rsidP="004566D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4566D1">
        <w:rPr>
          <w:rFonts w:ascii="Times New Roman" w:eastAsia="Times New Roman" w:hAnsi="Times New Roman" w:cs="Times New Roman"/>
          <w:b/>
          <w:bCs/>
          <w:sz w:val="36"/>
          <w:szCs w:val="36"/>
          <w:lang w:val="en-IN" w:eastAsia="en-IN"/>
        </w:rPr>
        <w:t>Methodology</w:t>
      </w:r>
    </w:p>
    <w:p w14:paraId="677171DA" w14:textId="77777777" w:rsidR="004566D1" w:rsidRPr="004566D1" w:rsidRDefault="004566D1" w:rsidP="004566D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4566D1">
        <w:rPr>
          <w:rFonts w:ascii="Times New Roman" w:eastAsia="Times New Roman" w:hAnsi="Times New Roman" w:cs="Times New Roman"/>
          <w:b/>
          <w:bCs/>
          <w:sz w:val="27"/>
          <w:szCs w:val="27"/>
          <w:lang w:val="en-IN" w:eastAsia="en-IN"/>
        </w:rPr>
        <w:t>Step 1: Import Required Libraries</w:t>
      </w:r>
    </w:p>
    <w:p w14:paraId="0629A299"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The required Python libraries were imported:</w:t>
      </w:r>
    </w:p>
    <w:p w14:paraId="064F785D" w14:textId="77777777" w:rsidR="004566D1" w:rsidRPr="004566D1" w:rsidRDefault="004566D1" w:rsidP="004566D1">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sqlite3 for database connection</w:t>
      </w:r>
    </w:p>
    <w:p w14:paraId="31C944C7" w14:textId="77777777" w:rsidR="004566D1" w:rsidRPr="004566D1" w:rsidRDefault="004566D1" w:rsidP="004566D1">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pandas for data manipulation</w:t>
      </w:r>
    </w:p>
    <w:p w14:paraId="11605A97" w14:textId="77777777" w:rsidR="004566D1" w:rsidRPr="004566D1" w:rsidRDefault="004566D1" w:rsidP="004566D1">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matplotlib for data visualization</w:t>
      </w:r>
    </w:p>
    <w:p w14:paraId="38801398" w14:textId="77777777" w:rsidR="004566D1" w:rsidRPr="004566D1" w:rsidRDefault="004566D1" w:rsidP="004566D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4566D1">
        <w:rPr>
          <w:rFonts w:ascii="Times New Roman" w:eastAsia="Times New Roman" w:hAnsi="Times New Roman" w:cs="Times New Roman"/>
          <w:b/>
          <w:bCs/>
          <w:sz w:val="27"/>
          <w:szCs w:val="27"/>
          <w:lang w:val="en-IN" w:eastAsia="en-IN"/>
        </w:rPr>
        <w:t>Step 2: Create and Connect Database</w:t>
      </w:r>
    </w:p>
    <w:p w14:paraId="247C85A9"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gramStart"/>
      <w:r w:rsidRPr="004566D1">
        <w:rPr>
          <w:rFonts w:ascii="Times New Roman" w:eastAsia="Times New Roman" w:hAnsi="Times New Roman" w:cs="Times New Roman"/>
          <w:sz w:val="24"/>
          <w:szCs w:val="24"/>
          <w:lang w:val="en-IN" w:eastAsia="en-IN"/>
        </w:rPr>
        <w:t>A</w:t>
      </w:r>
      <w:proofErr w:type="gramEnd"/>
      <w:r w:rsidRPr="004566D1">
        <w:rPr>
          <w:rFonts w:ascii="Times New Roman" w:eastAsia="Times New Roman" w:hAnsi="Times New Roman" w:cs="Times New Roman"/>
          <w:sz w:val="24"/>
          <w:szCs w:val="24"/>
          <w:lang w:val="en-IN" w:eastAsia="en-IN"/>
        </w:rPr>
        <w:t xml:space="preserve"> SQLite database named </w:t>
      </w:r>
      <w:proofErr w:type="spellStart"/>
      <w:r w:rsidRPr="004566D1">
        <w:rPr>
          <w:rFonts w:ascii="Times New Roman" w:eastAsia="Times New Roman" w:hAnsi="Times New Roman" w:cs="Times New Roman"/>
          <w:b/>
          <w:bCs/>
          <w:sz w:val="24"/>
          <w:szCs w:val="24"/>
          <w:lang w:val="en-IN" w:eastAsia="en-IN"/>
        </w:rPr>
        <w:t>sales_data.db</w:t>
      </w:r>
      <w:proofErr w:type="spellEnd"/>
      <w:r w:rsidRPr="004566D1">
        <w:rPr>
          <w:rFonts w:ascii="Times New Roman" w:eastAsia="Times New Roman" w:hAnsi="Times New Roman" w:cs="Times New Roman"/>
          <w:sz w:val="24"/>
          <w:szCs w:val="24"/>
          <w:lang w:val="en-IN" w:eastAsia="en-IN"/>
        </w:rPr>
        <w:t xml:space="preserve"> was created and connected using Python.</w:t>
      </w:r>
    </w:p>
    <w:p w14:paraId="58207D42" w14:textId="77777777" w:rsidR="004566D1" w:rsidRPr="004566D1" w:rsidRDefault="004566D1" w:rsidP="004566D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4566D1">
        <w:rPr>
          <w:rFonts w:ascii="Times New Roman" w:eastAsia="Times New Roman" w:hAnsi="Times New Roman" w:cs="Times New Roman"/>
          <w:b/>
          <w:bCs/>
          <w:sz w:val="27"/>
          <w:szCs w:val="27"/>
          <w:lang w:val="en-IN" w:eastAsia="en-IN"/>
        </w:rPr>
        <w:t>Step 3: Create Sales Table</w:t>
      </w:r>
    </w:p>
    <w:p w14:paraId="71723726"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A sales table was created to store product sales information.</w:t>
      </w:r>
    </w:p>
    <w:p w14:paraId="45BA9568" w14:textId="77777777" w:rsidR="004566D1" w:rsidRPr="004566D1" w:rsidRDefault="004566D1" w:rsidP="004566D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4566D1">
        <w:rPr>
          <w:rFonts w:ascii="Times New Roman" w:eastAsia="Times New Roman" w:hAnsi="Times New Roman" w:cs="Times New Roman"/>
          <w:b/>
          <w:bCs/>
          <w:sz w:val="27"/>
          <w:szCs w:val="27"/>
          <w:lang w:val="en-IN" w:eastAsia="en-IN"/>
        </w:rPr>
        <w:t>Step 4: Insert Sales Data</w:t>
      </w:r>
    </w:p>
    <w:p w14:paraId="22028023"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Twenty sample sales records were inserted into the sales table.</w:t>
      </w:r>
    </w:p>
    <w:p w14:paraId="136EA1BA" w14:textId="43013E1C" w:rsidR="004566D1" w:rsidRPr="004566D1" w:rsidRDefault="004566D1" w:rsidP="004566D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4566D1">
        <w:rPr>
          <w:rFonts w:ascii="Times New Roman" w:eastAsia="Times New Roman" w:hAnsi="Times New Roman" w:cs="Times New Roman"/>
          <w:b/>
          <w:bCs/>
          <w:sz w:val="27"/>
          <w:szCs w:val="27"/>
          <w:lang w:val="en-IN" w:eastAsia="en-IN"/>
        </w:rPr>
        <w:t xml:space="preserve">Step </w:t>
      </w:r>
      <w:r>
        <w:rPr>
          <w:rFonts w:ascii="Times New Roman" w:eastAsia="Times New Roman" w:hAnsi="Times New Roman" w:cs="Times New Roman"/>
          <w:b/>
          <w:bCs/>
          <w:sz w:val="27"/>
          <w:szCs w:val="27"/>
          <w:lang w:val="en-IN" w:eastAsia="en-IN"/>
        </w:rPr>
        <w:t>5</w:t>
      </w:r>
      <w:r w:rsidRPr="004566D1">
        <w:rPr>
          <w:rFonts w:ascii="Times New Roman" w:eastAsia="Times New Roman" w:hAnsi="Times New Roman" w:cs="Times New Roman"/>
          <w:b/>
          <w:bCs/>
          <w:sz w:val="27"/>
          <w:szCs w:val="27"/>
          <w:lang w:val="en-IN" w:eastAsia="en-IN"/>
        </w:rPr>
        <w:t>: Load Query Results into Pandas</w:t>
      </w:r>
    </w:p>
    <w:p w14:paraId="163F0BB4"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 xml:space="preserve">The SQL query results were loaded into a Pandas </w:t>
      </w:r>
      <w:proofErr w:type="spellStart"/>
      <w:r w:rsidRPr="004566D1">
        <w:rPr>
          <w:rFonts w:ascii="Times New Roman" w:eastAsia="Times New Roman" w:hAnsi="Times New Roman" w:cs="Times New Roman"/>
          <w:sz w:val="24"/>
          <w:szCs w:val="24"/>
          <w:lang w:val="en-IN" w:eastAsia="en-IN"/>
        </w:rPr>
        <w:t>DataFrame</w:t>
      </w:r>
      <w:proofErr w:type="spellEnd"/>
      <w:r w:rsidRPr="004566D1">
        <w:rPr>
          <w:rFonts w:ascii="Times New Roman" w:eastAsia="Times New Roman" w:hAnsi="Times New Roman" w:cs="Times New Roman"/>
          <w:sz w:val="24"/>
          <w:szCs w:val="24"/>
          <w:lang w:val="en-IN" w:eastAsia="en-IN"/>
        </w:rPr>
        <w:t xml:space="preserve"> for further analysis.</w:t>
      </w:r>
    </w:p>
    <w:p w14:paraId="0BB0B589" w14:textId="3DE66FDF" w:rsidR="004566D1" w:rsidRPr="004566D1" w:rsidRDefault="004566D1" w:rsidP="004566D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4566D1">
        <w:rPr>
          <w:rFonts w:ascii="Times New Roman" w:eastAsia="Times New Roman" w:hAnsi="Times New Roman" w:cs="Times New Roman"/>
          <w:b/>
          <w:bCs/>
          <w:sz w:val="27"/>
          <w:szCs w:val="27"/>
          <w:lang w:val="en-IN" w:eastAsia="en-IN"/>
        </w:rPr>
        <w:t xml:space="preserve">Step </w:t>
      </w:r>
      <w:r>
        <w:rPr>
          <w:rFonts w:ascii="Times New Roman" w:eastAsia="Times New Roman" w:hAnsi="Times New Roman" w:cs="Times New Roman"/>
          <w:b/>
          <w:bCs/>
          <w:sz w:val="27"/>
          <w:szCs w:val="27"/>
          <w:lang w:val="en-IN" w:eastAsia="en-IN"/>
        </w:rPr>
        <w:t>6</w:t>
      </w:r>
      <w:r w:rsidRPr="004566D1">
        <w:rPr>
          <w:rFonts w:ascii="Times New Roman" w:eastAsia="Times New Roman" w:hAnsi="Times New Roman" w:cs="Times New Roman"/>
          <w:b/>
          <w:bCs/>
          <w:sz w:val="27"/>
          <w:szCs w:val="27"/>
          <w:lang w:val="en-IN" w:eastAsia="en-IN"/>
        </w:rPr>
        <w:t>: Display Results</w:t>
      </w:r>
    </w:p>
    <w:p w14:paraId="153104A4"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The summarized sales information was displayed using Python print statements.</w:t>
      </w:r>
    </w:p>
    <w:p w14:paraId="148BC014" w14:textId="610339C0" w:rsidR="004566D1" w:rsidRPr="004566D1" w:rsidRDefault="004566D1" w:rsidP="004566D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4566D1">
        <w:rPr>
          <w:rFonts w:ascii="Times New Roman" w:eastAsia="Times New Roman" w:hAnsi="Times New Roman" w:cs="Times New Roman"/>
          <w:b/>
          <w:bCs/>
          <w:sz w:val="27"/>
          <w:szCs w:val="27"/>
          <w:lang w:val="en-IN" w:eastAsia="en-IN"/>
        </w:rPr>
        <w:t xml:space="preserve">Step </w:t>
      </w:r>
      <w:r>
        <w:rPr>
          <w:rFonts w:ascii="Times New Roman" w:eastAsia="Times New Roman" w:hAnsi="Times New Roman" w:cs="Times New Roman"/>
          <w:b/>
          <w:bCs/>
          <w:sz w:val="27"/>
          <w:szCs w:val="27"/>
          <w:lang w:val="en-IN" w:eastAsia="en-IN"/>
        </w:rPr>
        <w:t>7</w:t>
      </w:r>
      <w:r w:rsidRPr="004566D1">
        <w:rPr>
          <w:rFonts w:ascii="Times New Roman" w:eastAsia="Times New Roman" w:hAnsi="Times New Roman" w:cs="Times New Roman"/>
          <w:b/>
          <w:bCs/>
          <w:sz w:val="27"/>
          <w:szCs w:val="27"/>
          <w:lang w:val="en-IN" w:eastAsia="en-IN"/>
        </w:rPr>
        <w:t>: Create Visualization</w:t>
      </w:r>
    </w:p>
    <w:p w14:paraId="50547118"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A bar chart was created using Matplotlib to compare product revenue.</w:t>
      </w:r>
    </w:p>
    <w:p w14:paraId="5283778A"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pict w14:anchorId="77CE581B">
          <v:rect id="_x0000_i1030" style="width:0;height:1.5pt" o:hralign="center" o:hrstd="t" o:hr="t" fillcolor="#a0a0a0" stroked="f"/>
        </w:pict>
      </w:r>
    </w:p>
    <w:p w14:paraId="188DD076" w14:textId="77777777" w:rsidR="004566D1" w:rsidRPr="004566D1" w:rsidRDefault="004566D1" w:rsidP="004566D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4566D1">
        <w:rPr>
          <w:rFonts w:ascii="Times New Roman" w:eastAsia="Times New Roman" w:hAnsi="Times New Roman" w:cs="Times New Roman"/>
          <w:b/>
          <w:bCs/>
          <w:sz w:val="36"/>
          <w:szCs w:val="36"/>
          <w:lang w:val="en-IN" w:eastAsia="en-IN"/>
        </w:rPr>
        <w:lastRenderedPageBreak/>
        <w:t>SQL Concepts Used</w:t>
      </w:r>
    </w:p>
    <w:p w14:paraId="138304DA" w14:textId="77777777" w:rsidR="004566D1" w:rsidRPr="004566D1" w:rsidRDefault="004566D1" w:rsidP="004566D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4566D1">
        <w:rPr>
          <w:rFonts w:ascii="Times New Roman" w:eastAsia="Times New Roman" w:hAnsi="Times New Roman" w:cs="Times New Roman"/>
          <w:b/>
          <w:bCs/>
          <w:sz w:val="27"/>
          <w:szCs w:val="27"/>
          <w:lang w:val="en-IN" w:eastAsia="en-IN"/>
        </w:rPr>
        <w:t>SELECT</w:t>
      </w:r>
    </w:p>
    <w:p w14:paraId="245DEBB3"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Used to retrieve specific columns from the sales table.</w:t>
      </w:r>
    </w:p>
    <w:p w14:paraId="4227F6F6" w14:textId="77777777" w:rsidR="004566D1" w:rsidRPr="004566D1" w:rsidRDefault="004566D1" w:rsidP="004566D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proofErr w:type="gramStart"/>
      <w:r w:rsidRPr="004566D1">
        <w:rPr>
          <w:rFonts w:ascii="Times New Roman" w:eastAsia="Times New Roman" w:hAnsi="Times New Roman" w:cs="Times New Roman"/>
          <w:b/>
          <w:bCs/>
          <w:sz w:val="27"/>
          <w:szCs w:val="27"/>
          <w:lang w:val="en-IN" w:eastAsia="en-IN"/>
        </w:rPr>
        <w:t>SUM(</w:t>
      </w:r>
      <w:proofErr w:type="gramEnd"/>
      <w:r w:rsidRPr="004566D1">
        <w:rPr>
          <w:rFonts w:ascii="Times New Roman" w:eastAsia="Times New Roman" w:hAnsi="Times New Roman" w:cs="Times New Roman"/>
          <w:b/>
          <w:bCs/>
          <w:sz w:val="27"/>
          <w:szCs w:val="27"/>
          <w:lang w:val="en-IN" w:eastAsia="en-IN"/>
        </w:rPr>
        <w:t>)</w:t>
      </w:r>
    </w:p>
    <w:p w14:paraId="123A1968"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Used to calculate total quantity sold and total revenue.</w:t>
      </w:r>
    </w:p>
    <w:p w14:paraId="59ED5CAF" w14:textId="77777777" w:rsidR="004566D1" w:rsidRPr="004566D1" w:rsidRDefault="004566D1" w:rsidP="004566D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4566D1">
        <w:rPr>
          <w:rFonts w:ascii="Times New Roman" w:eastAsia="Times New Roman" w:hAnsi="Times New Roman" w:cs="Times New Roman"/>
          <w:b/>
          <w:bCs/>
          <w:sz w:val="27"/>
          <w:szCs w:val="27"/>
          <w:lang w:val="en-IN" w:eastAsia="en-IN"/>
        </w:rPr>
        <w:t>GROUP BY</w:t>
      </w:r>
    </w:p>
    <w:p w14:paraId="02097E5E"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Used to group records based on product names and perform aggregate calculations.</w:t>
      </w:r>
    </w:p>
    <w:p w14:paraId="414198FE"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pict w14:anchorId="42170D9A">
          <v:rect id="_x0000_i1031" style="width:0;height:1.5pt" o:hralign="center" o:hrstd="t" o:hr="t" fillcolor="#a0a0a0" stroked="f"/>
        </w:pict>
      </w:r>
    </w:p>
    <w:p w14:paraId="0C970EA3" w14:textId="77777777" w:rsidR="004566D1" w:rsidRPr="004566D1" w:rsidRDefault="004566D1" w:rsidP="004566D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4566D1">
        <w:rPr>
          <w:rFonts w:ascii="Times New Roman" w:eastAsia="Times New Roman" w:hAnsi="Times New Roman" w:cs="Times New Roman"/>
          <w:b/>
          <w:bCs/>
          <w:sz w:val="36"/>
          <w:szCs w:val="36"/>
          <w:lang w:val="en-IN" w:eastAsia="en-IN"/>
        </w:rPr>
        <w:t>Data Visualization</w:t>
      </w:r>
    </w:p>
    <w:p w14:paraId="1A193CD6"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A bar chart was used to visualize product-wise revenue.</w:t>
      </w:r>
    </w:p>
    <w:p w14:paraId="553FAB5E" w14:textId="77777777" w:rsidR="004566D1" w:rsidRPr="004566D1" w:rsidRDefault="004566D1" w:rsidP="004566D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4566D1">
        <w:rPr>
          <w:rFonts w:ascii="Times New Roman" w:eastAsia="Times New Roman" w:hAnsi="Times New Roman" w:cs="Times New Roman"/>
          <w:b/>
          <w:bCs/>
          <w:sz w:val="27"/>
          <w:szCs w:val="27"/>
          <w:lang w:val="en-IN" w:eastAsia="en-IN"/>
        </w:rPr>
        <w:t>Chart Details</w:t>
      </w:r>
    </w:p>
    <w:p w14:paraId="069E15E2" w14:textId="77777777" w:rsidR="004566D1" w:rsidRPr="004566D1" w:rsidRDefault="004566D1" w:rsidP="004566D1">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X-Axis: Product Name</w:t>
      </w:r>
    </w:p>
    <w:p w14:paraId="79BA45AE" w14:textId="77777777" w:rsidR="004566D1" w:rsidRPr="004566D1" w:rsidRDefault="004566D1" w:rsidP="004566D1">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Y-Axis: Revenue</w:t>
      </w:r>
    </w:p>
    <w:p w14:paraId="7A102875" w14:textId="77777777" w:rsidR="004566D1" w:rsidRPr="004566D1" w:rsidRDefault="004566D1" w:rsidP="004566D1">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Chart Type: Bar Chart</w:t>
      </w:r>
    </w:p>
    <w:p w14:paraId="58ED0145"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The chart helps identify which products generate the highest revenue.</w:t>
      </w:r>
    </w:p>
    <w:p w14:paraId="17569C25"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pict w14:anchorId="0971A849">
          <v:rect id="_x0000_i1032" style="width:0;height:1.5pt" o:hralign="center" o:hrstd="t" o:hr="t" fillcolor="#a0a0a0" stroked="f"/>
        </w:pict>
      </w:r>
    </w:p>
    <w:p w14:paraId="70B0F661" w14:textId="77777777" w:rsidR="004566D1" w:rsidRPr="004566D1" w:rsidRDefault="004566D1" w:rsidP="004566D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4566D1">
        <w:rPr>
          <w:rFonts w:ascii="Times New Roman" w:eastAsia="Times New Roman" w:hAnsi="Times New Roman" w:cs="Times New Roman"/>
          <w:b/>
          <w:bCs/>
          <w:sz w:val="36"/>
          <w:szCs w:val="36"/>
          <w:lang w:val="en-IN" w:eastAsia="en-IN"/>
        </w:rPr>
        <w:t>Results and Findings</w:t>
      </w:r>
    </w:p>
    <w:p w14:paraId="4FE8D741" w14:textId="77777777" w:rsidR="004566D1" w:rsidRPr="004566D1" w:rsidRDefault="004566D1" w:rsidP="004566D1">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Revenue was successfully calculated for each product.</w:t>
      </w:r>
    </w:p>
    <w:p w14:paraId="3296C7BC" w14:textId="77777777" w:rsidR="004566D1" w:rsidRPr="004566D1" w:rsidRDefault="004566D1" w:rsidP="004566D1">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Total quantity sold was summarized product-wise.</w:t>
      </w:r>
    </w:p>
    <w:p w14:paraId="5D793915" w14:textId="77777777" w:rsidR="004566D1" w:rsidRPr="004566D1" w:rsidRDefault="004566D1" w:rsidP="004566D1">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Product performance was visualized using a bar chart.</w:t>
      </w:r>
    </w:p>
    <w:p w14:paraId="0E8FC6E7" w14:textId="77777777" w:rsidR="004566D1" w:rsidRPr="004566D1" w:rsidRDefault="004566D1" w:rsidP="004566D1">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SQL and Python were successfully integrated for data analysis.</w:t>
      </w:r>
    </w:p>
    <w:p w14:paraId="3CCE5174"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pict w14:anchorId="6851BC1A">
          <v:rect id="_x0000_i1033" style="width:0;height:1.5pt" o:hralign="center" o:hrstd="t" o:hr="t" fillcolor="#a0a0a0" stroked="f"/>
        </w:pict>
      </w:r>
    </w:p>
    <w:p w14:paraId="52179832" w14:textId="77777777" w:rsidR="004566D1" w:rsidRPr="004566D1" w:rsidRDefault="004566D1" w:rsidP="004566D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4566D1">
        <w:rPr>
          <w:rFonts w:ascii="Times New Roman" w:eastAsia="Times New Roman" w:hAnsi="Times New Roman" w:cs="Times New Roman"/>
          <w:b/>
          <w:bCs/>
          <w:sz w:val="36"/>
          <w:szCs w:val="36"/>
          <w:lang w:val="en-IN" w:eastAsia="en-IN"/>
        </w:rPr>
        <w:t>Outcome of the Project</w:t>
      </w:r>
    </w:p>
    <w:p w14:paraId="6E3693D2"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By completing this project, the following skills were developed:</w:t>
      </w:r>
    </w:p>
    <w:p w14:paraId="3ED1E171" w14:textId="77777777" w:rsidR="004566D1" w:rsidRPr="004566D1" w:rsidRDefault="004566D1" w:rsidP="004566D1">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Understanding SQLite databases</w:t>
      </w:r>
    </w:p>
    <w:p w14:paraId="14C27329" w14:textId="77777777" w:rsidR="004566D1" w:rsidRPr="004566D1" w:rsidRDefault="004566D1" w:rsidP="004566D1">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Writing basic SQL queries</w:t>
      </w:r>
    </w:p>
    <w:p w14:paraId="02C8ADD6" w14:textId="77777777" w:rsidR="004566D1" w:rsidRPr="004566D1" w:rsidRDefault="004566D1" w:rsidP="004566D1">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 xml:space="preserve">Using aggregate functions such as </w:t>
      </w:r>
      <w:proofErr w:type="gramStart"/>
      <w:r w:rsidRPr="004566D1">
        <w:rPr>
          <w:rFonts w:ascii="Times New Roman" w:eastAsia="Times New Roman" w:hAnsi="Times New Roman" w:cs="Times New Roman"/>
          <w:sz w:val="24"/>
          <w:szCs w:val="24"/>
          <w:lang w:val="en-IN" w:eastAsia="en-IN"/>
        </w:rPr>
        <w:t>SUM(</w:t>
      </w:r>
      <w:proofErr w:type="gramEnd"/>
      <w:r w:rsidRPr="004566D1">
        <w:rPr>
          <w:rFonts w:ascii="Times New Roman" w:eastAsia="Times New Roman" w:hAnsi="Times New Roman" w:cs="Times New Roman"/>
          <w:sz w:val="24"/>
          <w:szCs w:val="24"/>
          <w:lang w:val="en-IN" w:eastAsia="en-IN"/>
        </w:rPr>
        <w:t>)</w:t>
      </w:r>
    </w:p>
    <w:p w14:paraId="67C19839" w14:textId="77777777" w:rsidR="004566D1" w:rsidRPr="004566D1" w:rsidRDefault="004566D1" w:rsidP="004566D1">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lastRenderedPageBreak/>
        <w:t>Applying GROUP BY for data summarization</w:t>
      </w:r>
    </w:p>
    <w:p w14:paraId="08F9A65E" w14:textId="77777777" w:rsidR="004566D1" w:rsidRPr="004566D1" w:rsidRDefault="004566D1" w:rsidP="004566D1">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Importing SQL data into Python</w:t>
      </w:r>
    </w:p>
    <w:p w14:paraId="6C701E97" w14:textId="77777777" w:rsidR="004566D1" w:rsidRPr="004566D1" w:rsidRDefault="004566D1" w:rsidP="004566D1">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 xml:space="preserve">Working with Pandas </w:t>
      </w:r>
      <w:proofErr w:type="spellStart"/>
      <w:r w:rsidRPr="004566D1">
        <w:rPr>
          <w:rFonts w:ascii="Times New Roman" w:eastAsia="Times New Roman" w:hAnsi="Times New Roman" w:cs="Times New Roman"/>
          <w:sz w:val="24"/>
          <w:szCs w:val="24"/>
          <w:lang w:val="en-IN" w:eastAsia="en-IN"/>
        </w:rPr>
        <w:t>DataFrames</w:t>
      </w:r>
      <w:proofErr w:type="spellEnd"/>
    </w:p>
    <w:p w14:paraId="24527AC6" w14:textId="77777777" w:rsidR="004566D1" w:rsidRPr="004566D1" w:rsidRDefault="004566D1" w:rsidP="004566D1">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Creating visualizations using Matplotlib</w:t>
      </w:r>
    </w:p>
    <w:p w14:paraId="0B3CB169" w14:textId="77777777" w:rsidR="004566D1" w:rsidRPr="004566D1" w:rsidRDefault="004566D1" w:rsidP="004566D1">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Performing basic sales analysis</w:t>
      </w:r>
    </w:p>
    <w:p w14:paraId="326EB474" w14:textId="77777777" w:rsidR="004566D1" w:rsidRPr="004566D1" w:rsidRDefault="004566D1" w:rsidP="004566D1">
      <w:pPr>
        <w:spacing w:before="0"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pict w14:anchorId="22AA2B81">
          <v:rect id="_x0000_i1034" style="width:0;height:1.5pt" o:hralign="center" o:hrstd="t" o:hr="t" fillcolor="#a0a0a0" stroked="f"/>
        </w:pict>
      </w:r>
    </w:p>
    <w:p w14:paraId="7B39AF87" w14:textId="77777777" w:rsidR="004566D1" w:rsidRPr="004566D1" w:rsidRDefault="004566D1" w:rsidP="004566D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4566D1">
        <w:rPr>
          <w:rFonts w:ascii="Times New Roman" w:eastAsia="Times New Roman" w:hAnsi="Times New Roman" w:cs="Times New Roman"/>
          <w:b/>
          <w:bCs/>
          <w:sz w:val="36"/>
          <w:szCs w:val="36"/>
          <w:lang w:val="en-IN" w:eastAsia="en-IN"/>
        </w:rPr>
        <w:t>Conclusion</w:t>
      </w:r>
    </w:p>
    <w:p w14:paraId="6F0FDAE8" w14:textId="77777777" w:rsidR="004566D1" w:rsidRPr="004566D1" w:rsidRDefault="004566D1" w:rsidP="004566D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566D1">
        <w:rPr>
          <w:rFonts w:ascii="Times New Roman" w:eastAsia="Times New Roman" w:hAnsi="Times New Roman" w:cs="Times New Roman"/>
          <w:sz w:val="24"/>
          <w:szCs w:val="24"/>
          <w:lang w:val="en-IN" w:eastAsia="en-IN"/>
        </w:rPr>
        <w:t>This project successfully demonstrated how SQL and Python can be integrated to perform sales data analysis. Using SQLite, Pandas, and Matplotlib, meaningful insights were generated from sales data, and the results were effectively visualized through a bar chart.</w:t>
      </w:r>
    </w:p>
    <w:p w14:paraId="48A94B31" w14:textId="77777777" w:rsidR="006D3A72" w:rsidRPr="004566D1" w:rsidRDefault="006D3A72" w:rsidP="004566D1">
      <w:pPr>
        <w:jc w:val="both"/>
      </w:pPr>
    </w:p>
    <w:sectPr w:rsidR="006D3A72" w:rsidRPr="004566D1" w:rsidSect="004566D1">
      <w:pgSz w:w="12240" w:h="15840"/>
      <w:pgMar w:top="851"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48EED8" w14:textId="77777777" w:rsidR="00601906" w:rsidRDefault="00601906">
      <w:pPr>
        <w:spacing w:line="240" w:lineRule="auto"/>
      </w:pPr>
      <w:r>
        <w:separator/>
      </w:r>
    </w:p>
  </w:endnote>
  <w:endnote w:type="continuationSeparator" w:id="0">
    <w:p w14:paraId="019A9E2C" w14:textId="77777777" w:rsidR="00601906" w:rsidRDefault="006019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C92BE8" w14:textId="77777777" w:rsidR="00601906" w:rsidRDefault="00601906">
      <w:pPr>
        <w:spacing w:line="240" w:lineRule="auto"/>
      </w:pPr>
      <w:r>
        <w:separator/>
      </w:r>
    </w:p>
  </w:footnote>
  <w:footnote w:type="continuationSeparator" w:id="0">
    <w:p w14:paraId="4E9E2CCF" w14:textId="77777777" w:rsidR="00601906" w:rsidRDefault="006019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365A63"/>
    <w:multiLevelType w:val="multilevel"/>
    <w:tmpl w:val="BC12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27C43"/>
    <w:multiLevelType w:val="multilevel"/>
    <w:tmpl w:val="AF82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E2E1D"/>
    <w:multiLevelType w:val="multilevel"/>
    <w:tmpl w:val="7E72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82C53"/>
    <w:multiLevelType w:val="multilevel"/>
    <w:tmpl w:val="2DB0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C77DC"/>
    <w:multiLevelType w:val="multilevel"/>
    <w:tmpl w:val="2F42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187D83"/>
    <w:multiLevelType w:val="multilevel"/>
    <w:tmpl w:val="CCA6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16"/>
  </w:num>
  <w:num w:numId="2">
    <w:abstractNumId w:val="16"/>
    <w:lvlOverride w:ilvl="0">
      <w:startOverride w:val="1"/>
    </w:lvlOverride>
  </w:num>
  <w:num w:numId="3">
    <w:abstractNumId w:val="16"/>
  </w:num>
  <w:num w:numId="4">
    <w:abstractNumId w:val="16"/>
    <w:lvlOverride w:ilvl="0">
      <w:startOverride w:val="1"/>
    </w:lvlOverride>
  </w:num>
  <w:num w:numId="5">
    <w:abstractNumId w:val="8"/>
  </w:num>
  <w:num w:numId="6">
    <w:abstractNumId w:val="16"/>
    <w:lvlOverride w:ilvl="0">
      <w:startOverride w:val="1"/>
    </w:lvlOverride>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13"/>
  </w:num>
  <w:num w:numId="20">
    <w:abstractNumId w:val="11"/>
  </w:num>
  <w:num w:numId="21">
    <w:abstractNumId w:val="15"/>
  </w:num>
  <w:num w:numId="22">
    <w:abstractNumId w:val="10"/>
  </w:num>
  <w:num w:numId="23">
    <w:abstractNumId w:val="12"/>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6D1"/>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66D1"/>
    <w:rsid w:val="00457BEB"/>
    <w:rsid w:val="00461B2E"/>
    <w:rsid w:val="00482CFC"/>
    <w:rsid w:val="00487996"/>
    <w:rsid w:val="00491910"/>
    <w:rsid w:val="004A3D03"/>
    <w:rsid w:val="004B6D7F"/>
    <w:rsid w:val="004D785F"/>
    <w:rsid w:val="004E744B"/>
    <w:rsid w:val="004F7760"/>
    <w:rsid w:val="00520AC9"/>
    <w:rsid w:val="00594254"/>
    <w:rsid w:val="005B6EB8"/>
    <w:rsid w:val="00601906"/>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3304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9"/>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9"/>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22"/>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9"/>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687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4</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2026-06-25T06:27:00Z</dcterms:created>
  <dcterms:modified xsi:type="dcterms:W3CDTF">2026-06-25T06:30:00Z</dcterms:modified>
</cp:coreProperties>
</file>